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840E" w14:textId="77777777" w:rsidR="00D077E9" w:rsidRDefault="000A67D6" w:rsidP="00D70D02">
      <w:r>
        <w:rPr>
          <w:noProof/>
          <w:lang w:val="fr-BE" w:eastAsia="fr-BE"/>
        </w:rPr>
        <w:t xml:space="preserve"> </w:t>
      </w:r>
      <w:r w:rsidR="00013556"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9525"/>
                <wp:wrapNone/>
                <wp:docPr id="3" name="Rectangle 3" descr="rectangle blanc pour le texte sur la couvertu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428F0" id="Rectangle 3" o:spid="_x0000_s1026" alt="rectangle blanc pour le texte sur la couverture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" fillcolor="white [3212]" stroked="f" strokeweight="2pt">
                <v:fill opacity="38550f"/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50"/>
      </w:tblGrid>
      <w:tr w:rsidR="00D077E9" w14:paraId="5E4CCCE6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BCCC6DA" w14:textId="77777777" w:rsidR="00D077E9" w:rsidRDefault="00D077E9" w:rsidP="00AB02A7">
            <w:r>
              <w:rPr>
                <w:noProof/>
                <w:lang w:val="fr-BE" w:eastAsia="fr-BE"/>
              </w:rPr>
              <mc:AlternateContent>
                <mc:Choice Requires="wps">
                  <w:drawing>
                    <wp:inline distT="0" distB="0" distL="0" distR="0" wp14:anchorId="2E81C4ED" wp14:editId="4FDDB1DC">
                      <wp:extent cx="5429250" cy="2162175"/>
                      <wp:effectExtent l="0" t="0" r="0" b="0"/>
                      <wp:docPr id="8" name="Zone de texte 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9250" cy="2162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23E5AB" w14:textId="77777777" w:rsidR="00644922" w:rsidRDefault="001834C2" w:rsidP="00D077E9">
                                  <w:pPr>
                                    <w:pStyle w:val="Titre"/>
                                    <w:spacing w:after="0"/>
                                    <w:rPr>
                                      <w:lang w:bidi="fr-FR"/>
                                    </w:rPr>
                                  </w:pPr>
                                  <w:r>
                                    <w:rPr>
                                      <w:lang w:bidi="fr-FR"/>
                                    </w:rPr>
                                    <w:t>Courir</w:t>
                                  </w:r>
                                </w:p>
                                <w:p w14:paraId="682EC21C" w14:textId="77777777" w:rsidR="001834C2" w:rsidRDefault="001834C2" w:rsidP="00D077E9">
                                  <w:pPr>
                                    <w:pStyle w:val="Titre"/>
                                    <w:spacing w:after="0"/>
                                    <w:rPr>
                                      <w:lang w:bidi="fr-FR"/>
                                    </w:rPr>
                                  </w:pPr>
                                  <w:r>
                                    <w:rPr>
                                      <w:lang w:bidi="fr-FR"/>
                                    </w:rPr>
                                    <w:t>Pour ma forme</w:t>
                                  </w:r>
                                </w:p>
                                <w:p w14:paraId="64D9A913" w14:textId="77777777" w:rsidR="00644922" w:rsidRDefault="00644922" w:rsidP="00D077E9">
                                  <w:pPr>
                                    <w:pStyle w:val="Titre"/>
                                    <w:spacing w:after="0"/>
                                    <w:rPr>
                                      <w:lang w:bidi="fr-FR"/>
                                    </w:rPr>
                                  </w:pPr>
                                </w:p>
                                <w:p w14:paraId="0D38363E" w14:textId="77777777" w:rsidR="00644922" w:rsidRPr="00D86945" w:rsidRDefault="001834C2" w:rsidP="00D077E9">
                                  <w:pPr>
                                    <w:pStyle w:val="Titre"/>
                                    <w:spacing w:after="0"/>
                                  </w:pPr>
                                  <w:r>
                                    <w:rPr>
                                      <w:lang w:bidi="fr-FR"/>
                                    </w:rPr>
                                    <w:t>C</w:t>
                                  </w:r>
                                  <w:r w:rsidR="00013556">
                                    <w:rPr>
                                      <w:lang w:bidi="fr-FR"/>
                                    </w:rPr>
                                    <w:t>artes papier vers PWA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 8" o:spid="_x0000_s1026" type="#_x0000_t202" style="width:427.5pt;height:17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" filled="f" stroked="f" strokeweight=".5pt">
                      <v:textbox>
                        <w:txbxContent>
                          <w:p w14:paraId="5C23E5AB" w14:textId="77777777" w:rsidR="00644922" w:rsidRDefault="001834C2" w:rsidP="00D077E9">
                            <w:pPr>
                              <w:pStyle w:val="Titre"/>
                              <w:spacing w:after="0"/>
                              <w:rPr>
                                <w:lang w:bidi="fr-FR"/>
                              </w:rPr>
                            </w:pPr>
                            <w:r>
                              <w:rPr>
                                <w:lang w:bidi="fr-FR"/>
                              </w:rPr>
                              <w:t>Courir</w:t>
                            </w:r>
                          </w:p>
                          <w:p w14:paraId="682EC21C" w14:textId="77777777" w:rsidR="001834C2" w:rsidRDefault="001834C2" w:rsidP="00D077E9">
                            <w:pPr>
                              <w:pStyle w:val="Titre"/>
                              <w:spacing w:after="0"/>
                              <w:rPr>
                                <w:lang w:bidi="fr-FR"/>
                              </w:rPr>
                            </w:pPr>
                            <w:r>
                              <w:rPr>
                                <w:lang w:bidi="fr-FR"/>
                              </w:rPr>
                              <w:t>Pour ma forme</w:t>
                            </w:r>
                          </w:p>
                          <w:p w14:paraId="64D9A913" w14:textId="77777777" w:rsidR="00644922" w:rsidRDefault="00644922" w:rsidP="00D077E9">
                            <w:pPr>
                              <w:pStyle w:val="Titre"/>
                              <w:spacing w:after="0"/>
                              <w:rPr>
                                <w:lang w:bidi="fr-FR"/>
                              </w:rPr>
                            </w:pPr>
                          </w:p>
                          <w:p w14:paraId="0D38363E" w14:textId="77777777" w:rsidR="00644922" w:rsidRPr="00D86945" w:rsidRDefault="001834C2" w:rsidP="00D077E9">
                            <w:pPr>
                              <w:pStyle w:val="Titre"/>
                              <w:spacing w:after="0"/>
                            </w:pPr>
                            <w:r>
                              <w:rPr>
                                <w:lang w:bidi="fr-FR"/>
                              </w:rPr>
                              <w:t>C</w:t>
                            </w:r>
                            <w:r w:rsidR="00013556">
                              <w:rPr>
                                <w:lang w:bidi="fr-FR"/>
                              </w:rPr>
                              <w:t>artes papier vers PWA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9F59B1E" w14:textId="77777777" w:rsidR="00D077E9" w:rsidRDefault="00D077E9" w:rsidP="00AB02A7">
            <w:r>
              <w:rPr>
                <w:noProof/>
                <w:lang w:val="fr-BE" w:eastAsia="fr-BE"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390918" cy="0"/>
                      <wp:effectExtent l="0" t="19050" r="19050" b="19050"/>
                      <wp:docPr id="5" name="Connecteur droit 5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005AAAD" id="Connecteur droit 5" o:spid="_x0000_s1026" alt="séparateur de text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774DD2E8" w14:textId="77777777" w:rsidTr="00270C80">
        <w:trPr>
          <w:trHeight w:val="7305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35D8F43" w14:textId="77777777" w:rsidR="00D077E9" w:rsidRDefault="000A67D6" w:rsidP="00AB02A7">
            <w:pPr>
              <w:rPr>
                <w:noProof/>
              </w:rPr>
            </w:pPr>
            <w:r>
              <w:rPr>
                <w:noProof/>
                <w:lang w:val="fr-BE" w:eastAsia="fr-BE"/>
              </w:rPr>
              <w:drawing>
                <wp:anchor distT="0" distB="0" distL="114300" distR="114300" simplePos="0" relativeHeight="251663360" behindDoc="0" locked="0" layoutInCell="1" allowOverlap="1" wp14:anchorId="374264FE" wp14:editId="0929308E">
                  <wp:simplePos x="0" y="0"/>
                  <wp:positionH relativeFrom="column">
                    <wp:posOffset>486410</wp:posOffset>
                  </wp:positionH>
                  <wp:positionV relativeFrom="paragraph">
                    <wp:posOffset>402590</wp:posOffset>
                  </wp:positionV>
                  <wp:extent cx="4314190" cy="1981200"/>
                  <wp:effectExtent l="0" t="0" r="0" b="0"/>
                  <wp:wrapSquare wrapText="bothSides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gnifique Graphique Radar dans R avec les Packages FMSB et GGPlot -  Datanov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19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077E9" w14:paraId="5B57C0F0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F662190EC0234DE482CE1A601B3FFFC3"/>
              </w:placeholder>
              <w15:appearance w15:val="hidden"/>
            </w:sdtPr>
            <w:sdtContent>
              <w:p w14:paraId="7FA0F8C0" w14:textId="311C0161" w:rsidR="00D077E9" w:rsidRDefault="00532541" w:rsidP="00AB02A7">
                <w:r>
                  <w:rPr>
                    <w:rStyle w:val="Sous-titreCar"/>
                    <w:b w:val="0"/>
                    <w:lang w:bidi="fr-FR"/>
                  </w:rPr>
                  <w:fldChar w:fldCharType="begin"/>
                </w:r>
                <w:r>
                  <w:rPr>
                    <w:rStyle w:val="Sous-titreCar"/>
                    <w:b w:val="0"/>
                    <w:lang w:bidi="fr-FR"/>
                  </w:rPr>
                  <w:instrText xml:space="preserve"> DATE  \@ "d MMMM"  \* MERGEFORMAT </w:instrText>
                </w:r>
                <w:r>
                  <w:rPr>
                    <w:rStyle w:val="Sous-titreCar"/>
                    <w:b w:val="0"/>
                    <w:lang w:bidi="fr-FR"/>
                  </w:rPr>
                  <w:fldChar w:fldCharType="separate"/>
                </w:r>
                <w:r w:rsidR="004566D5">
                  <w:rPr>
                    <w:rStyle w:val="Sous-titreCar"/>
                    <w:b w:val="0"/>
                    <w:noProof/>
                    <w:lang w:bidi="fr-FR"/>
                  </w:rPr>
                  <w:t>5 septembre</w:t>
                </w:r>
                <w:r>
                  <w:rPr>
                    <w:rStyle w:val="Sous-titreCar"/>
                    <w:b w:val="0"/>
                    <w:lang w:bidi="fr-FR"/>
                  </w:rPr>
                  <w:fldChar w:fldCharType="end"/>
                </w:r>
                <w:r w:rsidR="001834C2">
                  <w:rPr>
                    <w:rStyle w:val="Sous-titreCar"/>
                    <w:b w:val="0"/>
                    <w:lang w:bidi="fr-FR"/>
                  </w:rPr>
                  <w:t xml:space="preserve"> 20</w:t>
                </w:r>
                <w:r w:rsidR="00FC7FEB">
                  <w:rPr>
                    <w:rStyle w:val="Sous-titreCar"/>
                    <w:b w:val="0"/>
                    <w:lang w:bidi="fr-FR"/>
                  </w:rPr>
                  <w:t>26</w:t>
                </w:r>
              </w:p>
            </w:sdtContent>
          </w:sdt>
          <w:p w14:paraId="5D73E24C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fr-BE" w:eastAsia="fr-BE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necteur droit 6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64CD4E" id="Connecteur droit 6" o:spid="_x0000_s1026" alt="séparateur de text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BD63E3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9ADD2FC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3C83C704" w14:textId="77777777" w:rsidR="00D077E9" w:rsidRDefault="00000000" w:rsidP="00AB02A7">
            <w:sdt>
              <w:sdtPr>
                <w:id w:val="-1740469667"/>
                <w:placeholder>
                  <w:docPart w:val="7ECF032D5DCA4907A50B7639A9216992"/>
                </w:placeholder>
                <w15:appearance w15:val="hidden"/>
              </w:sdtPr>
              <w:sdtContent>
                <w:r w:rsidR="008A5DEC">
                  <w:t>CEPEGRA</w:t>
                </w:r>
              </w:sdtContent>
            </w:sdt>
          </w:p>
          <w:p w14:paraId="2676CA82" w14:textId="77777777" w:rsidR="00D077E9" w:rsidRDefault="00D077E9" w:rsidP="00AB02A7">
            <w:r w:rsidRPr="00B231E5">
              <w:rPr>
                <w:lang w:bidi="fr-FR"/>
              </w:rPr>
              <w:t xml:space="preserve">Créé par : </w:t>
            </w:r>
            <w:sdt>
              <w:sdtPr>
                <w:alias w:val="Votre nom"/>
                <w:tag w:val="Votre nom"/>
                <w:id w:val="-180584491"/>
                <w:placeholder>
                  <w:docPart w:val="AC8D8646AE7A4E0BB5AAA85AB5562057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8A5DEC">
                  <w:t xml:space="preserve">Pierre </w:t>
                </w:r>
                <w:r w:rsidR="001834C2">
                  <w:t>Charlier</w:t>
                </w:r>
              </w:sdtContent>
            </w:sdt>
          </w:p>
          <w:p w14:paraId="36439FD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50919C1D" w14:textId="77777777" w:rsidR="00D077E9" w:rsidRDefault="00EF25C4">
      <w:pPr>
        <w:spacing w:after="200"/>
      </w:pPr>
      <w:r>
        <w:rPr>
          <w:noProof/>
          <w:lang w:val="fr-BE" w:eastAsia="fr-BE"/>
        </w:rPr>
        <w:drawing>
          <wp:anchor distT="0" distB="0" distL="114300" distR="114300" simplePos="0" relativeHeight="251662336" behindDoc="0" locked="0" layoutInCell="1" allowOverlap="1" wp14:anchorId="0C38679E" wp14:editId="6AEBDC6E">
            <wp:simplePos x="0" y="0"/>
            <wp:positionH relativeFrom="margin">
              <wp:posOffset>5180965</wp:posOffset>
            </wp:positionH>
            <wp:positionV relativeFrom="paragraph">
              <wp:posOffset>7811135</wp:posOffset>
            </wp:positionV>
            <wp:extent cx="990600" cy="1017905"/>
            <wp:effectExtent l="0" t="0" r="0" b="0"/>
            <wp:wrapSquare wrapText="bothSides"/>
            <wp:docPr id="4" name="Image 4" descr="C:\Users\chrprr1\Downloads\CDC cepegra 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rprr1\Downloads\CDC cepegra v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4C5C54D3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angle 2" descr="rectangle color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9A3D3" id="Rectangle 2" o:spid="_x0000_s1026" alt="rectangle coloré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LhMNASmAgAAp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lang w:bidi="fr-FR"/>
        </w:rPr>
        <w:br w:type="page"/>
      </w:r>
    </w:p>
    <w:p w14:paraId="7D1EF812" w14:textId="3B65A86F" w:rsidR="00D077E9" w:rsidRDefault="003E5028" w:rsidP="00D077E9">
      <w:pPr>
        <w:pStyle w:val="Titre1"/>
      </w:pPr>
      <w:r>
        <w:rPr>
          <w:lang w:bidi="fr-FR"/>
        </w:rPr>
        <w:lastRenderedPageBreak/>
        <w:t>SkillCamp 2026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14:paraId="158F178B" w14:textId="77777777" w:rsidTr="00DF027C">
        <w:trPr>
          <w:trHeight w:val="3546"/>
        </w:trPr>
        <w:tc>
          <w:tcPr>
            <w:tcW w:w="9999" w:type="dxa"/>
          </w:tcPr>
          <w:sdt>
            <w:sdtPr>
              <w:id w:val="1660650702"/>
              <w:placeholder>
                <w:docPart w:val="26B7B26910554F9FB869299725201A54"/>
              </w:placeholder>
              <w15:appearance w15:val="hidden"/>
            </w:sdtPr>
            <w:sdtContent>
              <w:p w14:paraId="281FCE31" w14:textId="4D65FD12" w:rsidR="00D077E9" w:rsidRDefault="00C4638F" w:rsidP="00DF027C">
                <w:pPr>
                  <w:pStyle w:val="Titre2"/>
                </w:pPr>
                <w:r>
                  <w:t>Exercice</w:t>
                </w:r>
              </w:p>
            </w:sdtContent>
          </w:sdt>
          <w:p w14:paraId="6735E6D2" w14:textId="77777777" w:rsidR="00DF027C" w:rsidRDefault="00DF027C" w:rsidP="00DF027C"/>
          <w:p w14:paraId="19E4E8E6" w14:textId="12885A5C" w:rsidR="00DF027C" w:rsidRDefault="00C82264" w:rsidP="00C16482">
            <w:pPr>
              <w:pStyle w:val="Contenu"/>
            </w:pPr>
            <w:r w:rsidRPr="00C82264">
              <w:t xml:space="preserve">Dans le cadre </w:t>
            </w:r>
            <w:r w:rsidR="00C16482">
              <w:t xml:space="preserve">de cet </w:t>
            </w:r>
            <w:r w:rsidR="00C4638F">
              <w:t>exercice</w:t>
            </w:r>
            <w:r w:rsidR="00A50E1D">
              <w:t xml:space="preserve">, il y a </w:t>
            </w:r>
            <w:r w:rsidR="003E5028">
              <w:t>2</w:t>
            </w:r>
            <w:r w:rsidR="00C16482">
              <w:t xml:space="preserve"> modules à mettre en place :</w:t>
            </w:r>
          </w:p>
          <w:p w14:paraId="7DC77487" w14:textId="77777777" w:rsidR="00C16482" w:rsidRDefault="00C4638F" w:rsidP="00C16482">
            <w:pPr>
              <w:pStyle w:val="Contenu"/>
              <w:numPr>
                <w:ilvl w:val="0"/>
                <w:numId w:val="3"/>
              </w:numPr>
            </w:pPr>
            <w:r>
              <w:t>Une API (technologie au choix</w:t>
            </w:r>
            <w:r w:rsidR="00DE7341">
              <w:t>)</w:t>
            </w:r>
          </w:p>
          <w:p w14:paraId="67CE48FD" w14:textId="77777777" w:rsidR="00C16482" w:rsidRDefault="00C4638F" w:rsidP="00C16482">
            <w:pPr>
              <w:pStyle w:val="Contenu"/>
              <w:numPr>
                <w:ilvl w:val="0"/>
                <w:numId w:val="3"/>
              </w:numPr>
            </w:pPr>
            <w:r>
              <w:t xml:space="preserve">Une application cliente pour les </w:t>
            </w:r>
            <w:r w:rsidR="003C13F6">
              <w:t>apprentis coureurs</w:t>
            </w:r>
            <w:r w:rsidR="00C16482">
              <w:t xml:space="preserve">. </w:t>
            </w:r>
          </w:p>
          <w:p w14:paraId="0E84BE8E" w14:textId="77777777" w:rsidR="00C82264" w:rsidRDefault="00C82264" w:rsidP="003E5028">
            <w:pPr>
              <w:pStyle w:val="Contenu"/>
              <w:ind w:left="360"/>
            </w:pPr>
          </w:p>
        </w:tc>
      </w:tr>
      <w:tr w:rsidR="00DF027C" w14:paraId="2C5949A3" w14:textId="77777777" w:rsidTr="00DF027C">
        <w:trPr>
          <w:trHeight w:val="1899"/>
        </w:trPr>
        <w:tc>
          <w:tcPr>
            <w:tcW w:w="9999" w:type="dxa"/>
            <w:shd w:val="clear" w:color="auto" w:fill="F2F2F2" w:themeFill="background1" w:themeFillShade="F2"/>
            <w:vAlign w:val="center"/>
          </w:tcPr>
          <w:p w14:paraId="2D86EDB0" w14:textId="43BC10EE" w:rsidR="00DF027C" w:rsidRPr="00DF027C" w:rsidRDefault="00DF027C" w:rsidP="00DF027C">
            <w:pPr>
              <w:pStyle w:val="Textedemiseenvidence"/>
              <w:jc w:val="center"/>
            </w:pPr>
          </w:p>
        </w:tc>
      </w:tr>
      <w:tr w:rsidR="00DF027C" w14:paraId="5F250C7A" w14:textId="77777777" w:rsidTr="00DF027C">
        <w:trPr>
          <w:trHeight w:val="5931"/>
        </w:trPr>
        <w:tc>
          <w:tcPr>
            <w:tcW w:w="9999" w:type="dxa"/>
          </w:tcPr>
          <w:p w14:paraId="786ABDBD" w14:textId="77777777" w:rsidR="00DF027C" w:rsidRDefault="00DF027C" w:rsidP="00DF027C">
            <w:pPr>
              <w:pStyle w:val="Textedemiseenvidence"/>
              <w:rPr>
                <w:i/>
                <w:sz w:val="36"/>
              </w:rPr>
            </w:pPr>
          </w:p>
          <w:p w14:paraId="31FDFF76" w14:textId="77777777" w:rsidR="00C82264" w:rsidRPr="00C82264" w:rsidRDefault="00C4638F" w:rsidP="0020429D">
            <w:pPr>
              <w:pStyle w:val="Titre1"/>
            </w:pPr>
            <w:r>
              <w:t>Projet</w:t>
            </w:r>
          </w:p>
          <w:p w14:paraId="783E18D2" w14:textId="77777777" w:rsidR="00C82264" w:rsidRPr="00C82264" w:rsidRDefault="00C82264" w:rsidP="00C82264">
            <w:pPr>
              <w:pStyle w:val="Textedemiseenvidence"/>
              <w:rPr>
                <w:b w:val="0"/>
              </w:rPr>
            </w:pPr>
          </w:p>
          <w:p w14:paraId="014B3105" w14:textId="77777777" w:rsidR="00C16482" w:rsidRDefault="00C4638F" w:rsidP="00C82264">
            <w:pPr>
              <w:pStyle w:val="Contenu"/>
            </w:pPr>
            <w:r>
              <w:t>L’objectif est de digitaliser ce</w:t>
            </w:r>
            <w:r w:rsidR="003C13F6">
              <w:t xml:space="preserve"> programme d’initiation à la course à pied.</w:t>
            </w:r>
            <w:r w:rsidR="00C16482">
              <w:t>.</w:t>
            </w:r>
          </w:p>
          <w:p w14:paraId="3CA442B1" w14:textId="274AB13E" w:rsidR="00C4638F" w:rsidRDefault="00C4638F" w:rsidP="00C82264">
            <w:pPr>
              <w:pStyle w:val="Contenu"/>
            </w:pPr>
            <w:r>
              <w:t>La version papier vous est fournie en annexe</w:t>
            </w:r>
            <w:r w:rsidR="003C13F6">
              <w:t xml:space="preserve"> en PDF et</w:t>
            </w:r>
            <w:r w:rsidR="003E5028">
              <w:t xml:space="preserve"> JS</w:t>
            </w:r>
            <w:r>
              <w:t>.</w:t>
            </w:r>
          </w:p>
          <w:p w14:paraId="049F4AC9" w14:textId="77777777" w:rsidR="00C16482" w:rsidRDefault="00C16482" w:rsidP="00C82264">
            <w:pPr>
              <w:pStyle w:val="Contenu"/>
            </w:pPr>
          </w:p>
          <w:p w14:paraId="6E04AEB9" w14:textId="77777777" w:rsidR="00C4638F" w:rsidRDefault="00C4638F" w:rsidP="00C82264">
            <w:pPr>
              <w:pStyle w:val="Contenu"/>
            </w:pPr>
            <w:r>
              <w:t xml:space="preserve">Il s’agit </w:t>
            </w:r>
            <w:r w:rsidR="003C13F6">
              <w:t>d’accompagner l’apprenti coureur dans sa formation</w:t>
            </w:r>
            <w:r w:rsidR="00C16482">
              <w:t>.</w:t>
            </w:r>
          </w:p>
          <w:p w14:paraId="44AFE7C4" w14:textId="77777777" w:rsidR="00C16482" w:rsidRDefault="00C16482" w:rsidP="00C82264">
            <w:pPr>
              <w:pStyle w:val="Contenu"/>
            </w:pPr>
          </w:p>
          <w:p w14:paraId="2B5B2E16" w14:textId="77777777" w:rsidR="00C16482" w:rsidRDefault="003C13F6" w:rsidP="00C16482">
            <w:pPr>
              <w:pStyle w:val="Titre2"/>
            </w:pPr>
            <w:r>
              <w:t>Parcours</w:t>
            </w:r>
            <w:r w:rsidR="00C4638F">
              <w:t> ?</w:t>
            </w:r>
          </w:p>
          <w:p w14:paraId="47A1FC09" w14:textId="77777777" w:rsidR="003E5028" w:rsidRDefault="00C4638F" w:rsidP="00EF25C4">
            <w:pPr>
              <w:rPr>
                <w:b w:val="0"/>
              </w:rPr>
            </w:pPr>
            <w:r>
              <w:rPr>
                <w:b w:val="0"/>
              </w:rPr>
              <w:t xml:space="preserve">Ce sont les </w:t>
            </w:r>
            <w:r w:rsidR="003C13F6">
              <w:rPr>
                <w:b w:val="0"/>
              </w:rPr>
              <w:t xml:space="preserve">étapes à suivre pour évoluer dans sa préparation à la course. </w:t>
            </w:r>
          </w:p>
          <w:p w14:paraId="6403BA56" w14:textId="777E697E" w:rsidR="00EF25C4" w:rsidRDefault="003C13F6" w:rsidP="00EF25C4">
            <w:pPr>
              <w:rPr>
                <w:b w:val="0"/>
              </w:rPr>
            </w:pPr>
            <w:r>
              <w:rPr>
                <w:b w:val="0"/>
              </w:rPr>
              <w:t>Chaque étape est composée de sous-étapes elles-mêmes composé</w:t>
            </w:r>
            <w:r w:rsidR="00A50E1D">
              <w:rPr>
                <w:b w:val="0"/>
              </w:rPr>
              <w:t>e</w:t>
            </w:r>
            <w:r>
              <w:rPr>
                <w:b w:val="0"/>
              </w:rPr>
              <w:t>s de différents exercices qui seront proposés au coureur</w:t>
            </w:r>
            <w:r w:rsidR="003304FE">
              <w:rPr>
                <w:b w:val="0"/>
              </w:rPr>
              <w:t>.</w:t>
            </w:r>
          </w:p>
          <w:p w14:paraId="7E1065DB" w14:textId="3EC38304" w:rsidR="003C13F6" w:rsidRDefault="003C13F6" w:rsidP="00EF25C4">
            <w:pPr>
              <w:rPr>
                <w:b w:val="0"/>
              </w:rPr>
            </w:pPr>
            <w:r>
              <w:rPr>
                <w:b w:val="0"/>
              </w:rPr>
              <w:t xml:space="preserve">On a </w:t>
            </w:r>
            <w:r w:rsidR="003E5028">
              <w:rPr>
                <w:b w:val="0"/>
              </w:rPr>
              <w:t>1</w:t>
            </w:r>
            <w:r>
              <w:rPr>
                <w:b w:val="0"/>
              </w:rPr>
              <w:t xml:space="preserve"> saison qui contient des semaines qui contiennent des </w:t>
            </w:r>
            <w:r w:rsidR="00665BF2">
              <w:rPr>
                <w:b w:val="0"/>
              </w:rPr>
              <w:t>sessions</w:t>
            </w:r>
            <w:r>
              <w:rPr>
                <w:b w:val="0"/>
              </w:rPr>
              <w:t xml:space="preserve"> listant des exercices.</w:t>
            </w:r>
          </w:p>
          <w:p w14:paraId="562082FC" w14:textId="77777777" w:rsidR="003C13F6" w:rsidRPr="00EF25C4" w:rsidRDefault="003C13F6" w:rsidP="00EF25C4">
            <w:pPr>
              <w:rPr>
                <w:b w:val="0"/>
              </w:rPr>
            </w:pPr>
            <w:r>
              <w:rPr>
                <w:b w:val="0"/>
              </w:rPr>
              <w:t>On peut imaginer d’autres semaines</w:t>
            </w:r>
            <w:r w:rsidR="00665BF2">
              <w:rPr>
                <w:b w:val="0"/>
              </w:rPr>
              <w:t>, saisons</w:t>
            </w:r>
            <w:r>
              <w:rPr>
                <w:b w:val="0"/>
              </w:rPr>
              <w:t>…</w:t>
            </w:r>
          </w:p>
          <w:p w14:paraId="384DE446" w14:textId="77777777" w:rsidR="00C82264" w:rsidRDefault="00C82264" w:rsidP="00C82264">
            <w:pPr>
              <w:pStyle w:val="Contenu"/>
            </w:pPr>
          </w:p>
          <w:p w14:paraId="1F3B2C65" w14:textId="77777777" w:rsidR="00C82264" w:rsidRDefault="00C82264" w:rsidP="00C82264">
            <w:pPr>
              <w:pStyle w:val="Contenu"/>
            </w:pPr>
          </w:p>
          <w:p w14:paraId="3C22E5CD" w14:textId="77777777" w:rsidR="00C82264" w:rsidRDefault="00C82264" w:rsidP="00C82264">
            <w:pPr>
              <w:pStyle w:val="Contenu"/>
            </w:pPr>
          </w:p>
          <w:p w14:paraId="21D6AB69" w14:textId="77777777" w:rsidR="00C82264" w:rsidRDefault="003C13F6" w:rsidP="0020429D">
            <w:pPr>
              <w:pStyle w:val="Titre1"/>
            </w:pPr>
            <w:r>
              <w:lastRenderedPageBreak/>
              <w:t>Coureur</w:t>
            </w:r>
          </w:p>
          <w:p w14:paraId="437AAEFD" w14:textId="163EED27" w:rsidR="00C82264" w:rsidRDefault="00604B9C" w:rsidP="00C82264">
            <w:pPr>
              <w:pStyle w:val="Contenu"/>
            </w:pPr>
            <w:r>
              <w:t xml:space="preserve">Le </w:t>
            </w:r>
            <w:r w:rsidR="00FC7FEB">
              <w:t>coureur</w:t>
            </w:r>
            <w:r>
              <w:t xml:space="preserve"> doit pouvoir </w:t>
            </w:r>
            <w:r w:rsidR="003C13F6">
              <w:t>utiliser l’outil</w:t>
            </w:r>
            <w:r w:rsidR="00A50E1D">
              <w:t xml:space="preserve"> plusieurs fois</w:t>
            </w:r>
            <w:r>
              <w:t xml:space="preserve"> par </w:t>
            </w:r>
            <w:r w:rsidR="003C13F6">
              <w:t>semaine</w:t>
            </w:r>
            <w:r w:rsidR="00A7313D">
              <w:t> :</w:t>
            </w:r>
          </w:p>
          <w:p w14:paraId="78D2944C" w14:textId="0C02072A" w:rsidR="00604B9C" w:rsidRDefault="00604B9C" w:rsidP="00A7313D">
            <w:pPr>
              <w:pStyle w:val="Contenu"/>
              <w:numPr>
                <w:ilvl w:val="0"/>
                <w:numId w:val="2"/>
              </w:numPr>
            </w:pPr>
            <w:r>
              <w:t xml:space="preserve">Une fois </w:t>
            </w:r>
            <w:r w:rsidR="003E5028">
              <w:t>sur l’app,</w:t>
            </w:r>
            <w:r>
              <w:t xml:space="preserve"> il doit</w:t>
            </w:r>
            <w:r w:rsidR="00A50E1D">
              <w:t> :</w:t>
            </w:r>
          </w:p>
          <w:p w14:paraId="419026EA" w14:textId="77777777" w:rsidR="003C13F6" w:rsidRDefault="003C13F6" w:rsidP="00737DE5">
            <w:pPr>
              <w:pStyle w:val="Contenu"/>
              <w:numPr>
                <w:ilvl w:val="1"/>
                <w:numId w:val="2"/>
              </w:numPr>
            </w:pPr>
            <w:r>
              <w:t>Voir le plan de formation ;</w:t>
            </w:r>
          </w:p>
          <w:p w14:paraId="5231A9DC" w14:textId="77777777" w:rsidR="00EF25C4" w:rsidRDefault="003C13F6" w:rsidP="00737DE5">
            <w:pPr>
              <w:pStyle w:val="Contenu"/>
              <w:numPr>
                <w:ilvl w:val="1"/>
                <w:numId w:val="2"/>
              </w:numPr>
            </w:pPr>
            <w:r>
              <w:t>Où il en est ;</w:t>
            </w:r>
          </w:p>
          <w:p w14:paraId="100C8604" w14:textId="0529EF9B" w:rsidR="00953FE8" w:rsidRDefault="00953FE8" w:rsidP="00737DE5">
            <w:pPr>
              <w:pStyle w:val="Contenu"/>
              <w:numPr>
                <w:ilvl w:val="1"/>
                <w:numId w:val="2"/>
              </w:numPr>
            </w:pPr>
            <w:r>
              <w:t>Un son est associé à chaque étape ;</w:t>
            </w:r>
          </w:p>
          <w:p w14:paraId="3C7ACA51" w14:textId="78BD6239" w:rsidR="00833A14" w:rsidRDefault="00833A14" w:rsidP="00737DE5">
            <w:pPr>
              <w:pStyle w:val="Contenu"/>
              <w:numPr>
                <w:ilvl w:val="1"/>
                <w:numId w:val="2"/>
              </w:numPr>
            </w:pPr>
            <w:r>
              <w:t>On peut mettre en pause l’application ;</w:t>
            </w:r>
          </w:p>
          <w:p w14:paraId="564E485E" w14:textId="77777777" w:rsidR="003C13F6" w:rsidRDefault="003C13F6" w:rsidP="00737DE5">
            <w:pPr>
              <w:pStyle w:val="Contenu"/>
              <w:numPr>
                <w:ilvl w:val="1"/>
                <w:numId w:val="2"/>
              </w:numPr>
            </w:pPr>
            <w:r>
              <w:t>Lancer la prochaine session d’entra</w:t>
            </w:r>
            <w:r w:rsidR="00A50E1D">
              <w:t>înement ;</w:t>
            </w:r>
          </w:p>
          <w:p w14:paraId="00B6071F" w14:textId="59030144" w:rsidR="00E70964" w:rsidRDefault="00E70964" w:rsidP="00737DE5">
            <w:pPr>
              <w:pStyle w:val="Contenu"/>
              <w:numPr>
                <w:ilvl w:val="1"/>
                <w:numId w:val="2"/>
              </w:numPr>
            </w:pPr>
            <w:r>
              <w:t xml:space="preserve">Mettre en pause la session et la relancer ; </w:t>
            </w:r>
          </w:p>
          <w:p w14:paraId="0BDAB979" w14:textId="5E20F059" w:rsidR="00953FE8" w:rsidRDefault="00953FE8" w:rsidP="00737DE5">
            <w:pPr>
              <w:pStyle w:val="Contenu"/>
              <w:numPr>
                <w:ilvl w:val="1"/>
                <w:numId w:val="2"/>
              </w:numPr>
            </w:pPr>
            <w:r>
              <w:t>Voir un timer ;</w:t>
            </w:r>
          </w:p>
          <w:p w14:paraId="143B2A20" w14:textId="59BC9D05" w:rsidR="003C13F6" w:rsidRDefault="00A50E1D" w:rsidP="00737DE5">
            <w:pPr>
              <w:pStyle w:val="Contenu"/>
              <w:numPr>
                <w:ilvl w:val="1"/>
                <w:numId w:val="2"/>
              </w:numPr>
            </w:pPr>
            <w:r>
              <w:t>Réinitialiser</w:t>
            </w:r>
            <w:r w:rsidR="003C13F6">
              <w:t xml:space="preserve"> une session, une semaine</w:t>
            </w:r>
            <w:r w:rsidR="00665BF2">
              <w:t>,</w:t>
            </w:r>
            <w:r w:rsidR="003C13F6">
              <w:t xml:space="preserve"> une saison ou tout son programme</w:t>
            </w:r>
            <w:r w:rsidR="00953FE8">
              <w:t> ;</w:t>
            </w:r>
          </w:p>
          <w:p w14:paraId="3141BF13" w14:textId="70841058" w:rsidR="00A1399B" w:rsidRDefault="00A1399B" w:rsidP="00737DE5">
            <w:pPr>
              <w:pStyle w:val="Contenu"/>
              <w:numPr>
                <w:ilvl w:val="1"/>
                <w:numId w:val="2"/>
              </w:numPr>
            </w:pPr>
            <w:r>
              <w:t>Pouvoir installer l’app sur son smartphone.</w:t>
            </w:r>
          </w:p>
          <w:p w14:paraId="6E43450E" w14:textId="77777777" w:rsidR="00253B0A" w:rsidRDefault="00665BF2" w:rsidP="00253B0A">
            <w:pPr>
              <w:pStyle w:val="Contenu"/>
              <w:numPr>
                <w:ilvl w:val="0"/>
                <w:numId w:val="2"/>
              </w:numPr>
            </w:pPr>
            <w:r>
              <w:t xml:space="preserve">Une fois une session </w:t>
            </w:r>
            <w:r w:rsidR="003C13F6">
              <w:t>lancé</w:t>
            </w:r>
            <w:r>
              <w:t>e</w:t>
            </w:r>
            <w:r w:rsidR="003C13F6">
              <w:t>, il faut bloquer la mise en veille du smartphone.</w:t>
            </w:r>
          </w:p>
          <w:p w14:paraId="1E4E68B3" w14:textId="77777777" w:rsidR="00A1399B" w:rsidRDefault="00A1399B" w:rsidP="00A1399B">
            <w:pPr>
              <w:pStyle w:val="Contenu"/>
            </w:pPr>
          </w:p>
          <w:p w14:paraId="44761E4A" w14:textId="0CC45C64" w:rsidR="00A1399B" w:rsidRDefault="00A1399B" w:rsidP="00A1399B">
            <w:pPr>
              <w:pStyle w:val="Titre1"/>
            </w:pPr>
            <w:r>
              <w:t>Serveur</w:t>
            </w:r>
          </w:p>
          <w:p w14:paraId="1E5BBE8A" w14:textId="5C46DB0D" w:rsidR="00A1399B" w:rsidRDefault="00A1399B" w:rsidP="00A1399B">
            <w:pPr>
              <w:pStyle w:val="Contenu"/>
            </w:pPr>
            <w:r>
              <w:t xml:space="preserve">Quand un coureur a terminé une session, une entrée dans une table « Sessions » est insérée à des fins de statistiques. </w:t>
            </w:r>
          </w:p>
          <w:p w14:paraId="312D0C71" w14:textId="7410DF7C" w:rsidR="00A1399B" w:rsidRDefault="00A1399B" w:rsidP="00A1399B">
            <w:pPr>
              <w:pStyle w:val="Contenu"/>
            </w:pPr>
            <w:r>
              <w:t>Il ne peut y avoir de connexion directe entre l’</w:t>
            </w:r>
            <w:r w:rsidR="00374068">
              <w:t>App et la DB.</w:t>
            </w:r>
          </w:p>
          <w:p w14:paraId="32B84465" w14:textId="77777777" w:rsidR="00C5417F" w:rsidRDefault="00C5417F" w:rsidP="00C5417F">
            <w:pPr>
              <w:pStyle w:val="Titre1"/>
            </w:pPr>
            <w:r>
              <w:t>Méthodologie</w:t>
            </w:r>
          </w:p>
          <w:p w14:paraId="62249CF9" w14:textId="6C58BE69" w:rsidR="00C5417F" w:rsidRDefault="00C5417F" w:rsidP="00C5417F">
            <w:pPr>
              <w:pStyle w:val="Contenu"/>
              <w:numPr>
                <w:ilvl w:val="0"/>
                <w:numId w:val="5"/>
              </w:numPr>
            </w:pPr>
            <w:r>
              <w:t>Git</w:t>
            </w:r>
          </w:p>
          <w:p w14:paraId="5BAC4DEE" w14:textId="77777777" w:rsidR="00013556" w:rsidRDefault="00013556" w:rsidP="003E5028">
            <w:pPr>
              <w:pStyle w:val="Contenu"/>
              <w:numPr>
                <w:ilvl w:val="0"/>
                <w:numId w:val="5"/>
              </w:numPr>
            </w:pPr>
            <w:r>
              <w:t>FrameWork</w:t>
            </w:r>
            <w:r w:rsidR="003E5028">
              <w:t>s</w:t>
            </w:r>
            <w:r>
              <w:t> </w:t>
            </w:r>
            <w:r w:rsidR="003E5028">
              <w:t>autorisés</w:t>
            </w:r>
          </w:p>
          <w:p w14:paraId="61E0E113" w14:textId="77777777" w:rsidR="004566D5" w:rsidRDefault="004566D5" w:rsidP="003E5028">
            <w:pPr>
              <w:pStyle w:val="Contenu"/>
              <w:numPr>
                <w:ilvl w:val="0"/>
                <w:numId w:val="5"/>
              </w:numPr>
            </w:pPr>
            <w:r>
              <w:t>M</w:t>
            </w:r>
            <w:r w:rsidR="00953FE8">
              <w:t>i</w:t>
            </w:r>
            <w:r>
              <w:t>nimum de documentation pour les collègues dev</w:t>
            </w:r>
          </w:p>
          <w:p w14:paraId="41D2BE13" w14:textId="77777777" w:rsidR="00833A14" w:rsidRDefault="00833A14" w:rsidP="003E5028">
            <w:pPr>
              <w:pStyle w:val="Contenu"/>
              <w:numPr>
                <w:ilvl w:val="0"/>
                <w:numId w:val="5"/>
              </w:numPr>
            </w:pPr>
            <w:r>
              <w:t>Pour les tests, prévoir un bouton qui permet de passer à l’étape suivante</w:t>
            </w:r>
          </w:p>
          <w:p w14:paraId="5653926C" w14:textId="01F64B79" w:rsidR="004F35F4" w:rsidRPr="00C5417F" w:rsidRDefault="004F35F4" w:rsidP="003E5028">
            <w:pPr>
              <w:pStyle w:val="Contenu"/>
              <w:numPr>
                <w:ilvl w:val="0"/>
                <w:numId w:val="5"/>
              </w:numPr>
            </w:pPr>
            <w:r>
              <w:t>Durée : 4h</w:t>
            </w:r>
          </w:p>
        </w:tc>
      </w:tr>
    </w:tbl>
    <w:p w14:paraId="79A63D9C" w14:textId="27FA7F10" w:rsidR="00FC7FEB" w:rsidRDefault="00FC7FEB" w:rsidP="003E5028">
      <w:pPr>
        <w:pStyle w:val="Titre"/>
      </w:pPr>
    </w:p>
    <w:p w14:paraId="5757FFDA" w14:textId="77777777" w:rsidR="00FC7FEB" w:rsidRPr="00D70D02" w:rsidRDefault="00FC7FEB" w:rsidP="00FC7FEB">
      <w:pPr>
        <w:pStyle w:val="Contenu"/>
      </w:pPr>
    </w:p>
    <w:sectPr w:rsidR="00FC7FEB" w:rsidRPr="00D70D02" w:rsidSect="00AB02A7">
      <w:headerReference w:type="default" r:id="rId10"/>
      <w:footerReference w:type="default" r:id="rId11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41BF2" w14:textId="77777777" w:rsidR="00E631E0" w:rsidRDefault="00E631E0">
      <w:r>
        <w:separator/>
      </w:r>
    </w:p>
    <w:p w14:paraId="4690DE5E" w14:textId="77777777" w:rsidR="00E631E0" w:rsidRDefault="00E631E0"/>
  </w:endnote>
  <w:endnote w:type="continuationSeparator" w:id="0">
    <w:p w14:paraId="70988266" w14:textId="77777777" w:rsidR="00E631E0" w:rsidRDefault="00E631E0">
      <w:r>
        <w:continuationSeparator/>
      </w:r>
    </w:p>
    <w:p w14:paraId="25CF7C71" w14:textId="77777777" w:rsidR="00E631E0" w:rsidRDefault="00E631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0194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290CE" w14:textId="77777777" w:rsidR="00644922" w:rsidRDefault="00644922">
        <w:pPr>
          <w:pStyle w:val="Pieddepage"/>
          <w:jc w:val="center"/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827938">
          <w:rPr>
            <w:noProof/>
            <w:lang w:bidi="fr-FR"/>
          </w:rPr>
          <w:t>4</w:t>
        </w:r>
        <w:r>
          <w:rPr>
            <w:noProof/>
            <w:lang w:bidi="fr-FR"/>
          </w:rPr>
          <w:fldChar w:fldCharType="end"/>
        </w:r>
      </w:p>
    </w:sdtContent>
  </w:sdt>
  <w:p w14:paraId="665A0B25" w14:textId="77777777" w:rsidR="00644922" w:rsidRDefault="0064492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F3B15" w14:textId="77777777" w:rsidR="00E631E0" w:rsidRDefault="00E631E0">
      <w:r>
        <w:separator/>
      </w:r>
    </w:p>
    <w:p w14:paraId="6DCA6925" w14:textId="77777777" w:rsidR="00E631E0" w:rsidRDefault="00E631E0"/>
  </w:footnote>
  <w:footnote w:type="continuationSeparator" w:id="0">
    <w:p w14:paraId="2B5482EF" w14:textId="77777777" w:rsidR="00E631E0" w:rsidRDefault="00E631E0">
      <w:r>
        <w:continuationSeparator/>
      </w:r>
    </w:p>
    <w:p w14:paraId="642FC56B" w14:textId="77777777" w:rsidR="00E631E0" w:rsidRDefault="00E631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644922" w14:paraId="50B76E16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0A649BBE" w14:textId="77777777" w:rsidR="00644922" w:rsidRDefault="00644922">
          <w:pPr>
            <w:pStyle w:val="En-tte"/>
          </w:pPr>
        </w:p>
      </w:tc>
    </w:tr>
  </w:tbl>
  <w:p w14:paraId="28072653" w14:textId="77777777" w:rsidR="00644922" w:rsidRDefault="00644922" w:rsidP="00D077E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6231E"/>
    <w:multiLevelType w:val="hybridMultilevel"/>
    <w:tmpl w:val="6BDA1E38"/>
    <w:lvl w:ilvl="0" w:tplc="5C246EE2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807D2"/>
    <w:multiLevelType w:val="hybridMultilevel"/>
    <w:tmpl w:val="4B14BD3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A4ECF"/>
    <w:multiLevelType w:val="hybridMultilevel"/>
    <w:tmpl w:val="92148DCC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8A6781"/>
    <w:multiLevelType w:val="hybridMultilevel"/>
    <w:tmpl w:val="482AFC9E"/>
    <w:lvl w:ilvl="0" w:tplc="1E5899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35F83"/>
    <w:multiLevelType w:val="hybridMultilevel"/>
    <w:tmpl w:val="03E834A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267805">
    <w:abstractNumId w:val="0"/>
  </w:num>
  <w:num w:numId="2" w16cid:durableId="477848693">
    <w:abstractNumId w:val="3"/>
  </w:num>
  <w:num w:numId="3" w16cid:durableId="113643216">
    <w:abstractNumId w:val="2"/>
  </w:num>
  <w:num w:numId="4" w16cid:durableId="884947631">
    <w:abstractNumId w:val="1"/>
  </w:num>
  <w:num w:numId="5" w16cid:durableId="1069040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DEC"/>
    <w:rsid w:val="00013556"/>
    <w:rsid w:val="00015D04"/>
    <w:rsid w:val="0002482E"/>
    <w:rsid w:val="00050324"/>
    <w:rsid w:val="00082B9F"/>
    <w:rsid w:val="000A0150"/>
    <w:rsid w:val="000A67D6"/>
    <w:rsid w:val="000E63C9"/>
    <w:rsid w:val="00130E9D"/>
    <w:rsid w:val="00150A6D"/>
    <w:rsid w:val="00153463"/>
    <w:rsid w:val="00153582"/>
    <w:rsid w:val="001553EC"/>
    <w:rsid w:val="00182BBB"/>
    <w:rsid w:val="001834C2"/>
    <w:rsid w:val="00185B35"/>
    <w:rsid w:val="001C6930"/>
    <w:rsid w:val="001F2BC8"/>
    <w:rsid w:val="001F5F6B"/>
    <w:rsid w:val="0020429D"/>
    <w:rsid w:val="00243EBC"/>
    <w:rsid w:val="00246A35"/>
    <w:rsid w:val="00253B0A"/>
    <w:rsid w:val="00270C80"/>
    <w:rsid w:val="00284348"/>
    <w:rsid w:val="002E4C22"/>
    <w:rsid w:val="002F51F5"/>
    <w:rsid w:val="00312137"/>
    <w:rsid w:val="00330359"/>
    <w:rsid w:val="003304FE"/>
    <w:rsid w:val="0033762F"/>
    <w:rsid w:val="00360494"/>
    <w:rsid w:val="00366C7E"/>
    <w:rsid w:val="00374068"/>
    <w:rsid w:val="003772EB"/>
    <w:rsid w:val="00384EA3"/>
    <w:rsid w:val="003A39A1"/>
    <w:rsid w:val="003C13F6"/>
    <w:rsid w:val="003C2191"/>
    <w:rsid w:val="003D3863"/>
    <w:rsid w:val="003E5028"/>
    <w:rsid w:val="004110DE"/>
    <w:rsid w:val="0044085A"/>
    <w:rsid w:val="004566D5"/>
    <w:rsid w:val="00477034"/>
    <w:rsid w:val="004B21A5"/>
    <w:rsid w:val="004D4EDB"/>
    <w:rsid w:val="004F35F4"/>
    <w:rsid w:val="005037F0"/>
    <w:rsid w:val="00516A86"/>
    <w:rsid w:val="005244C4"/>
    <w:rsid w:val="005275F6"/>
    <w:rsid w:val="00532458"/>
    <w:rsid w:val="00532541"/>
    <w:rsid w:val="00572102"/>
    <w:rsid w:val="005A2F07"/>
    <w:rsid w:val="005B0296"/>
    <w:rsid w:val="005B3F1E"/>
    <w:rsid w:val="005F1BB0"/>
    <w:rsid w:val="00604B9C"/>
    <w:rsid w:val="00644922"/>
    <w:rsid w:val="00656C4D"/>
    <w:rsid w:val="00665BF2"/>
    <w:rsid w:val="006C585A"/>
    <w:rsid w:val="006E5716"/>
    <w:rsid w:val="007302B3"/>
    <w:rsid w:val="00730733"/>
    <w:rsid w:val="00730E3A"/>
    <w:rsid w:val="00736AAF"/>
    <w:rsid w:val="00765B2A"/>
    <w:rsid w:val="00783A34"/>
    <w:rsid w:val="007A07D2"/>
    <w:rsid w:val="007C6B52"/>
    <w:rsid w:val="007D16C5"/>
    <w:rsid w:val="007D1CB7"/>
    <w:rsid w:val="00827938"/>
    <w:rsid w:val="00833A14"/>
    <w:rsid w:val="00846700"/>
    <w:rsid w:val="00862FE4"/>
    <w:rsid w:val="0086389A"/>
    <w:rsid w:val="00867910"/>
    <w:rsid w:val="0087605E"/>
    <w:rsid w:val="008A3175"/>
    <w:rsid w:val="008A33D7"/>
    <w:rsid w:val="008A5DEC"/>
    <w:rsid w:val="008B1FEE"/>
    <w:rsid w:val="008F210A"/>
    <w:rsid w:val="008F455A"/>
    <w:rsid w:val="009012E1"/>
    <w:rsid w:val="00903C32"/>
    <w:rsid w:val="0091275B"/>
    <w:rsid w:val="00916B16"/>
    <w:rsid w:val="009173B9"/>
    <w:rsid w:val="0093335D"/>
    <w:rsid w:val="0093613E"/>
    <w:rsid w:val="00943026"/>
    <w:rsid w:val="0095341E"/>
    <w:rsid w:val="00953FE8"/>
    <w:rsid w:val="00964307"/>
    <w:rsid w:val="00966B81"/>
    <w:rsid w:val="009C7720"/>
    <w:rsid w:val="00A1399B"/>
    <w:rsid w:val="00A23AFA"/>
    <w:rsid w:val="00A24178"/>
    <w:rsid w:val="00A31B3E"/>
    <w:rsid w:val="00A50E1D"/>
    <w:rsid w:val="00A532F3"/>
    <w:rsid w:val="00A57EEB"/>
    <w:rsid w:val="00A61747"/>
    <w:rsid w:val="00A7313D"/>
    <w:rsid w:val="00A8489E"/>
    <w:rsid w:val="00AB02A7"/>
    <w:rsid w:val="00AC29F3"/>
    <w:rsid w:val="00AC338E"/>
    <w:rsid w:val="00AD35C8"/>
    <w:rsid w:val="00B231E5"/>
    <w:rsid w:val="00B50EFF"/>
    <w:rsid w:val="00B64CB4"/>
    <w:rsid w:val="00BD6F26"/>
    <w:rsid w:val="00C02B87"/>
    <w:rsid w:val="00C16482"/>
    <w:rsid w:val="00C35535"/>
    <w:rsid w:val="00C4086D"/>
    <w:rsid w:val="00C4638F"/>
    <w:rsid w:val="00C5417F"/>
    <w:rsid w:val="00C82264"/>
    <w:rsid w:val="00C86B52"/>
    <w:rsid w:val="00CA1896"/>
    <w:rsid w:val="00CB5B28"/>
    <w:rsid w:val="00CF5371"/>
    <w:rsid w:val="00D0323A"/>
    <w:rsid w:val="00D0559F"/>
    <w:rsid w:val="00D077E9"/>
    <w:rsid w:val="00D07B5C"/>
    <w:rsid w:val="00D42CB7"/>
    <w:rsid w:val="00D5413D"/>
    <w:rsid w:val="00D570A9"/>
    <w:rsid w:val="00D70D02"/>
    <w:rsid w:val="00D770C7"/>
    <w:rsid w:val="00D82B52"/>
    <w:rsid w:val="00D86945"/>
    <w:rsid w:val="00D90290"/>
    <w:rsid w:val="00DB437D"/>
    <w:rsid w:val="00DD152F"/>
    <w:rsid w:val="00DE016C"/>
    <w:rsid w:val="00DE213F"/>
    <w:rsid w:val="00DE7341"/>
    <w:rsid w:val="00DF027C"/>
    <w:rsid w:val="00E00A32"/>
    <w:rsid w:val="00E16849"/>
    <w:rsid w:val="00E219DF"/>
    <w:rsid w:val="00E22ACD"/>
    <w:rsid w:val="00E620B0"/>
    <w:rsid w:val="00E631E0"/>
    <w:rsid w:val="00E70964"/>
    <w:rsid w:val="00E753B2"/>
    <w:rsid w:val="00E81B40"/>
    <w:rsid w:val="00E87CD0"/>
    <w:rsid w:val="00EF25C4"/>
    <w:rsid w:val="00EF555B"/>
    <w:rsid w:val="00F027BB"/>
    <w:rsid w:val="00F11DCF"/>
    <w:rsid w:val="00F162EA"/>
    <w:rsid w:val="00F36495"/>
    <w:rsid w:val="00F52D27"/>
    <w:rsid w:val="00F83527"/>
    <w:rsid w:val="00FA6881"/>
    <w:rsid w:val="00FB26E1"/>
    <w:rsid w:val="00FC3701"/>
    <w:rsid w:val="00FC7FE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C9ADB1"/>
  <w15:docId w15:val="{9EA5C429-6123-46CC-BC74-2408076D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itre1">
    <w:name w:val="heading 1"/>
    <w:basedOn w:val="Normal"/>
    <w:link w:val="Titre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itre2">
    <w:name w:val="heading 2"/>
    <w:basedOn w:val="Normal"/>
    <w:next w:val="Normal"/>
    <w:link w:val="Titre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paragraph" w:styleId="Titre">
    <w:name w:val="Title"/>
    <w:basedOn w:val="Normal"/>
    <w:link w:val="Titre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reCar">
    <w:name w:val="Titre Car"/>
    <w:basedOn w:val="Policepardfaut"/>
    <w:link w:val="Titr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ous-titre">
    <w:name w:val="Subtitle"/>
    <w:basedOn w:val="Normal"/>
    <w:link w:val="Sous-titre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ous-titreCar">
    <w:name w:val="Sous-titre Car"/>
    <w:basedOn w:val="Policepardfaut"/>
    <w:link w:val="Sous-titr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itre1Car">
    <w:name w:val="Titre 1 Car"/>
    <w:basedOn w:val="Policepardfaut"/>
    <w:link w:val="Titre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-tte">
    <w:name w:val="header"/>
    <w:basedOn w:val="Normal"/>
    <w:link w:val="En-tteCar"/>
    <w:uiPriority w:val="8"/>
    <w:unhideWhenUsed/>
    <w:rsid w:val="005037F0"/>
  </w:style>
  <w:style w:type="character" w:customStyle="1" w:styleId="En-tteCar">
    <w:name w:val="En-tête Car"/>
    <w:basedOn w:val="Policepardfaut"/>
    <w:link w:val="En-tte"/>
    <w:uiPriority w:val="8"/>
    <w:rsid w:val="0093335D"/>
  </w:style>
  <w:style w:type="paragraph" w:styleId="Pieddepage">
    <w:name w:val="footer"/>
    <w:basedOn w:val="Normal"/>
    <w:link w:val="PieddepageCar"/>
    <w:uiPriority w:val="99"/>
    <w:unhideWhenUsed/>
    <w:rsid w:val="005037F0"/>
  </w:style>
  <w:style w:type="character" w:customStyle="1" w:styleId="PieddepageCar">
    <w:name w:val="Pied de page Car"/>
    <w:basedOn w:val="Policepardfaut"/>
    <w:link w:val="Pieddepage"/>
    <w:uiPriority w:val="99"/>
    <w:rsid w:val="005037F0"/>
    <w:rPr>
      <w:sz w:val="24"/>
      <w:szCs w:val="24"/>
    </w:rPr>
  </w:style>
  <w:style w:type="paragraph" w:customStyle="1" w:styleId="Nom">
    <w:name w:val="Nom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itre2Car">
    <w:name w:val="Titre 2 Car"/>
    <w:basedOn w:val="Policepardfaut"/>
    <w:link w:val="Titre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Grilledutableau">
    <w:name w:val="Table Grid"/>
    <w:basedOn w:val="Tableau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unhideWhenUsed/>
    <w:rsid w:val="00D86945"/>
    <w:rPr>
      <w:color w:val="808080"/>
    </w:rPr>
  </w:style>
  <w:style w:type="paragraph" w:customStyle="1" w:styleId="Contenu">
    <w:name w:val="Contenu"/>
    <w:basedOn w:val="Normal"/>
    <w:link w:val="Caractredecontenu"/>
    <w:qFormat/>
    <w:rsid w:val="00DF027C"/>
    <w:rPr>
      <w:b w:val="0"/>
    </w:rPr>
  </w:style>
  <w:style w:type="paragraph" w:customStyle="1" w:styleId="Textedemiseenvidence">
    <w:name w:val="Texte de mise en évidence"/>
    <w:basedOn w:val="Normal"/>
    <w:link w:val="Caractredetextedemiseenvidence"/>
    <w:qFormat/>
    <w:rsid w:val="00DF027C"/>
  </w:style>
  <w:style w:type="character" w:customStyle="1" w:styleId="Caractredecontenu">
    <w:name w:val="Caractère de contenu"/>
    <w:basedOn w:val="Policepardfaut"/>
    <w:link w:val="Contenu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actredetextedemiseenvidence">
    <w:name w:val="Caractère de texte de mise en évidence"/>
    <w:basedOn w:val="Policepardfau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  <w:style w:type="character" w:styleId="Lienhypertexte">
    <w:name w:val="Hyperlink"/>
    <w:basedOn w:val="Policepardfaut"/>
    <w:uiPriority w:val="99"/>
    <w:unhideWhenUsed/>
    <w:rsid w:val="0020429D"/>
    <w:rPr>
      <w:color w:val="3592C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772EB"/>
    <w:rPr>
      <w:color w:val="3592C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prr1\AppData\Roaming\Microsoft\Templates\Rapport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62190EC0234DE482CE1A601B3FFF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2AAAB4-0C54-4D1F-971C-8D46D8571D4B}"/>
      </w:docPartPr>
      <w:docPartBody>
        <w:p w:rsidR="00B3559E" w:rsidRDefault="001A2F36">
          <w:pPr>
            <w:pStyle w:val="F662190EC0234DE482CE1A601B3FFFC3"/>
          </w:pPr>
          <w:r w:rsidRPr="00D86945">
            <w:rPr>
              <w:rStyle w:val="Sous-titreCar"/>
              <w:b/>
              <w:lang w:bidi="fr-FR"/>
            </w:rPr>
            <w:fldChar w:fldCharType="begin"/>
          </w:r>
          <w:r w:rsidRPr="00D86945">
            <w:rPr>
              <w:rStyle w:val="Sous-titreCar"/>
              <w:lang w:bidi="fr-FR"/>
            </w:rPr>
            <w:instrText xml:space="preserve"> DATE  \@ "MMMM d"  \* MERGEFORMAT </w:instrText>
          </w:r>
          <w:r w:rsidRPr="00D86945">
            <w:rPr>
              <w:rStyle w:val="Sous-titreCar"/>
              <w:b/>
              <w:lang w:bidi="fr-FR"/>
            </w:rPr>
            <w:fldChar w:fldCharType="separate"/>
          </w:r>
          <w:r>
            <w:rPr>
              <w:rStyle w:val="Sous-titreCar"/>
              <w:lang w:bidi="fr-FR"/>
            </w:rPr>
            <w:t>septembre 8</w:t>
          </w:r>
          <w:r w:rsidRPr="00D86945">
            <w:rPr>
              <w:rStyle w:val="Sous-titreCar"/>
              <w:b/>
              <w:lang w:bidi="fr-FR"/>
            </w:rPr>
            <w:fldChar w:fldCharType="end"/>
          </w:r>
        </w:p>
      </w:docPartBody>
    </w:docPart>
    <w:docPart>
      <w:docPartPr>
        <w:name w:val="7ECF032D5DCA4907A50B7639A92169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D2956AD-8EFC-4FD3-BF63-722DFAE7BBAA}"/>
      </w:docPartPr>
      <w:docPartBody>
        <w:p w:rsidR="00B3559E" w:rsidRDefault="001A2F36">
          <w:pPr>
            <w:pStyle w:val="7ECF032D5DCA4907A50B7639A9216992"/>
          </w:pPr>
          <w:r>
            <w:rPr>
              <w:lang w:bidi="fr-FR"/>
            </w:rPr>
            <w:t>NOM DE LA SOCIÉTÉ</w:t>
          </w:r>
        </w:p>
      </w:docPartBody>
    </w:docPart>
    <w:docPart>
      <w:docPartPr>
        <w:name w:val="AC8D8646AE7A4E0BB5AAA85AB55620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A82311-59E6-4703-93C5-CF7AC52736CA}"/>
      </w:docPartPr>
      <w:docPartBody>
        <w:p w:rsidR="00B3559E" w:rsidRDefault="001A2F36">
          <w:pPr>
            <w:pStyle w:val="AC8D8646AE7A4E0BB5AAA85AB5562057"/>
          </w:pPr>
          <w:r>
            <w:rPr>
              <w:lang w:bidi="fr-FR"/>
            </w:rPr>
            <w:t>Votre nom</w:t>
          </w:r>
        </w:p>
      </w:docPartBody>
    </w:docPart>
    <w:docPart>
      <w:docPartPr>
        <w:name w:val="26B7B26910554F9FB869299725201A5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99BF75-BECE-42FF-8FDF-E71969197BCF}"/>
      </w:docPartPr>
      <w:docPartBody>
        <w:p w:rsidR="00B3559E" w:rsidRDefault="001A2F36">
          <w:pPr>
            <w:pStyle w:val="26B7B26910554F9FB869299725201A54"/>
          </w:pPr>
          <w:r w:rsidRPr="00DF027C">
            <w:rPr>
              <w:lang w:bidi="fr-FR"/>
            </w:rPr>
            <w:t>Texte du sous-titre ici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F36"/>
    <w:rsid w:val="000377FF"/>
    <w:rsid w:val="001A2F36"/>
    <w:rsid w:val="00332A4D"/>
    <w:rsid w:val="00501117"/>
    <w:rsid w:val="005D22E2"/>
    <w:rsid w:val="006C13FE"/>
    <w:rsid w:val="0095341E"/>
    <w:rsid w:val="00A01BDF"/>
    <w:rsid w:val="00AB539E"/>
    <w:rsid w:val="00B3559E"/>
    <w:rsid w:val="00BB37A4"/>
    <w:rsid w:val="00C86B52"/>
    <w:rsid w:val="00CC2D7A"/>
    <w:rsid w:val="00DB0B05"/>
    <w:rsid w:val="00DE016C"/>
    <w:rsid w:val="00E4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link w:val="Sous-titre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val="fr-FR" w:eastAsia="en-US"/>
    </w:rPr>
  </w:style>
  <w:style w:type="character" w:customStyle="1" w:styleId="Sous-titreCar">
    <w:name w:val="Sous-titre Car"/>
    <w:basedOn w:val="Policepardfaut"/>
    <w:link w:val="Sous-titre"/>
    <w:uiPriority w:val="2"/>
    <w:rPr>
      <w:caps/>
      <w:color w:val="0E2841" w:themeColor="text2"/>
      <w:spacing w:val="20"/>
      <w:sz w:val="32"/>
      <w:lang w:val="fr-FR" w:eastAsia="en-US"/>
    </w:rPr>
  </w:style>
  <w:style w:type="paragraph" w:customStyle="1" w:styleId="F662190EC0234DE482CE1A601B3FFFC3">
    <w:name w:val="F662190EC0234DE482CE1A601B3FFFC3"/>
  </w:style>
  <w:style w:type="paragraph" w:customStyle="1" w:styleId="7ECF032D5DCA4907A50B7639A9216992">
    <w:name w:val="7ECF032D5DCA4907A50B7639A9216992"/>
  </w:style>
  <w:style w:type="paragraph" w:customStyle="1" w:styleId="AC8D8646AE7A4E0BB5AAA85AB5562057">
    <w:name w:val="AC8D8646AE7A4E0BB5AAA85AB5562057"/>
  </w:style>
  <w:style w:type="paragraph" w:customStyle="1" w:styleId="26B7B26910554F9FB869299725201A54">
    <w:name w:val="26B7B26910554F9FB869299725201A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Pierre Charlier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.dotx</Template>
  <TotalTime>531</TotalTime>
  <Pages>3</Pages>
  <Words>269</Words>
  <Characters>1481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Charlier</dc:creator>
  <cp:keywords/>
  <cp:lastModifiedBy>CHARLIER Pierre</cp:lastModifiedBy>
  <cp:revision>15</cp:revision>
  <cp:lastPrinted>2026-08-31T07:06:00Z</cp:lastPrinted>
  <dcterms:created xsi:type="dcterms:W3CDTF">2025-09-05T09:31:00Z</dcterms:created>
  <dcterms:modified xsi:type="dcterms:W3CDTF">2026-09-05T08:19:00Z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